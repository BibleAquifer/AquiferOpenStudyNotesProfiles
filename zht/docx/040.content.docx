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薛西一世</w:t>
      </w:r>
      <w:r>
        <w:rPr>
          <w:lang w:val="zh_TW" w:bidi="zh_TW"/>
        </w:rPr>
      </w:r>
    </w:p>
    <w:p>
      <w:pPr/>
      <w:r>
        <w:rPr>
          <w:lang w:val="zh_TW" w:bidi="zh_TW"/>
        </w:rPr>
      </w:r>
      <w:r>
        <w:rPr>
          <w:lang w:val="zh_TW" w:bidi="zh_TW"/>
        </w:rPr>
        <w:t>薛西一世（Xerxes I）在公元前486年至公元前465年統治波斯帝國。他是大流士一世（Darius I，赫斯他皮西〔Hystaspes〕）的兒子和繼承人。薛西從父親及外祖父塞魯士二世（Cyrus II）那裡，繼承了一個龐大的帝國。然而，由於他殘暴不仁和性情不穩定，統治並不順利。</w:t>
      </w:r>
    </w:p>
    <w:p>
      <w:pPr/>
      <w:r>
        <w:rPr>
          <w:lang w:val="zh_TW" w:bidi="zh_TW"/>
        </w:rPr>
      </w:r>
      <w:r>
        <w:rPr>
          <w:lang w:val="zh_TW" w:bidi="zh_TW"/>
        </w:rPr>
        <w:t>在薛西即位初期，埃及和巴比倫反抗波斯統治。雖然薛西成功鎮壓了叛亂並確保稅收穩定，但他的殘酷手段使他開始被認為是一位暴君。</w:t>
      </w:r>
    </w:p>
    <w:p>
      <w:pPr/>
      <w:r>
        <w:rPr>
          <w:lang w:val="zh_TW" w:bidi="zh_TW"/>
        </w:rPr>
      </w:r>
      <w:r>
        <w:rPr>
          <w:lang w:val="zh_TW" w:bidi="zh_TW"/>
        </w:rPr>
        <w:t>薛西在位的第三年，他召集領袖討論入侵希臘的計劃。（以斯帖記的開場宴席很可能與此事件有關。）公元前480年，薛西發動了著名但註定失敗的希臘遠征。希羅多德（Herodotus）記載了兩個顯示薛西殘暴的故事。當薛西和他的軍隊到達赫勒斯滂（Hellespont，連接黑海與地中海的水道）時，工程師修建了一座橋樑，但遭暴風摧毀。薛西斯的反應是處死工程師，甚至鞭打大海，然後才下令建造一座更堅固的橋。</w:t>
      </w:r>
    </w:p>
    <w:p>
      <w:pPr/>
      <w:r>
        <w:rPr>
          <w:lang w:val="zh_TW" w:bidi="zh_TW"/>
        </w:rPr>
      </w:r>
      <w:r>
        <w:rPr>
          <w:lang w:val="zh_TW" w:bidi="zh_TW"/>
        </w:rPr>
        <w:t>後來，薛西斯焚毀雅典後，他的艦隊在薩拉米斯（Salamis）海戰中戰敗。薛西大怒，並處死了腓尼基艦隊的將領，導致腓尼基人和埃及人背離他。波斯艦隊成為唯一支持他的勢力，最終在公元前479年敗給希臘人，薛西斯被迫撤退。此後，他將注意力轉向國內事務，如在書珊與波塞波利斯（Persepolis）的大型建設計劃，以及以斯帖記中記載的事件。</w:t>
      </w:r>
    </w:p>
    <w:p>
      <w:pPr/>
      <w:r>
        <w:rPr>
          <w:lang w:val="zh_TW" w:bidi="zh_TW"/>
        </w:rPr>
      </w:r>
      <w:r>
        <w:rPr>
          <w:lang w:val="zh_TW" w:bidi="zh_TW"/>
        </w:rPr>
        <w:t>薛西擔心遭遇暗殺。根據</w:t>
      </w:r>
      <w:r>
        <w:rPr>
          <w:lang w:val="zh_TW" w:bidi="zh_TW"/>
        </w:rPr>
        <w:t>以斯帖記二章21至23節</w:t>
      </w:r>
      <w:r>
        <w:rPr>
          <w:lang w:val="zh_TW" w:bidi="zh_TW"/>
        </w:rPr>
        <w:t>，末底改曾揭發一次暗殺陰謀，使薛西公開表彰他。公元前466年，希臘人在歐律美頓河戰役（Battle of the Eurymedon）中再次擊敗薛西，使波斯喪失部分領土。最終，薛西遭到宮廷官員暗殺，於公元前465年結束其統治，死於羞辱之中。</w:t>
      </w:r>
    </w:p>
    <w:p>
      <w:pPr/>
      <w:r>
        <w:rPr>
          <w:lang w:val="zh_TW" w:bidi="zh_TW"/>
        </w:rPr>
      </w:r>
      <w:r>
        <w:rPr>
          <w:u w:val="single"/>
          <w:lang w:val="zh_TW" w:bidi="zh_TW"/>
        </w:rPr>
        <w:t>進深研究的經文段落</w:t>
      </w:r>
    </w:p>
    <w:p>
      <w:pPr/>
      <w:r>
        <w:rPr>
          <w:lang w:val="zh_TW" w:bidi="zh_TW"/>
        </w:rPr>
      </w:r>
      <w:r>
        <w:rPr>
          <w:lang w:val="zh_TW" w:bidi="zh_TW"/>
        </w:rPr>
        <w:t>拉4:6</w:t>
      </w:r>
      <w:r>
        <w:rPr>
          <w:lang w:val="zh_TW" w:bidi="zh_TW"/>
        </w:rPr>
        <w:t>；</w:t>
      </w:r>
      <w:r>
        <w:rPr>
          <w:lang w:val="zh_TW" w:bidi="zh_TW"/>
        </w:rPr>
        <w:t>斯1:1–22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